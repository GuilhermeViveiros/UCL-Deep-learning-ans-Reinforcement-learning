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3F6DD" w14:textId="54D47AC6" w:rsidR="006A4D67" w:rsidRPr="00905655" w:rsidRDefault="003B69EE" w:rsidP="00C9718D">
      <w:pPr>
        <w:pStyle w:val="a3"/>
        <w:jc w:val="center"/>
        <w:rPr>
          <w:rFonts w:ascii="Times New Roman" w:hAnsi="Times New Roman" w:cs="Times New Roman"/>
          <w:b/>
          <w:sz w:val="52"/>
          <w:lang w:val="en-US"/>
        </w:rPr>
      </w:pPr>
      <w:r w:rsidRPr="00905655">
        <w:rPr>
          <w:rFonts w:ascii="Times New Roman" w:hAnsi="Times New Roman" w:cs="Times New Roman"/>
          <w:b/>
          <w:sz w:val="52"/>
        </w:rPr>
        <w:t>Reinforcement</w:t>
      </w:r>
      <w:r w:rsidR="006A4D67" w:rsidRPr="00905655">
        <w:rPr>
          <w:rFonts w:ascii="Times New Roman" w:hAnsi="Times New Roman" w:cs="Times New Roman"/>
          <w:b/>
          <w:sz w:val="52"/>
        </w:rPr>
        <w:t xml:space="preserve"> Learning Coursework </w:t>
      </w:r>
      <w:r w:rsidR="00814CD2">
        <w:rPr>
          <w:rFonts w:ascii="Times New Roman" w:hAnsi="Times New Roman" w:cs="Times New Roman"/>
          <w:b/>
          <w:sz w:val="52"/>
        </w:rPr>
        <w:t>4</w:t>
      </w:r>
    </w:p>
    <w:p w14:paraId="07B24C50" w14:textId="77777777" w:rsidR="006A4D67" w:rsidRPr="00905655" w:rsidRDefault="006A4D67" w:rsidP="00C9718D">
      <w:pPr>
        <w:spacing w:after="0" w:line="240" w:lineRule="auto"/>
        <w:jc w:val="center"/>
        <w:rPr>
          <w:rStyle w:val="a5"/>
          <w:rFonts w:ascii="Times New Roman" w:hAnsi="Times New Roman" w:cs="Times New Roman"/>
          <w:b w:val="0"/>
          <w:sz w:val="32"/>
        </w:rPr>
      </w:pPr>
      <w:r w:rsidRPr="00905655">
        <w:rPr>
          <w:rStyle w:val="a5"/>
          <w:rFonts w:ascii="Times New Roman" w:hAnsi="Times New Roman" w:cs="Times New Roman"/>
          <w:sz w:val="32"/>
        </w:rPr>
        <w:t xml:space="preserve">WU </w:t>
      </w:r>
      <w:proofErr w:type="spellStart"/>
      <w:r w:rsidRPr="00905655">
        <w:rPr>
          <w:rStyle w:val="a5"/>
          <w:rFonts w:ascii="Times New Roman" w:hAnsi="Times New Roman" w:cs="Times New Roman"/>
          <w:sz w:val="32"/>
        </w:rPr>
        <w:t>Zhi</w:t>
      </w:r>
      <w:proofErr w:type="spellEnd"/>
      <w:r w:rsidRPr="00905655">
        <w:rPr>
          <w:rStyle w:val="a5"/>
          <w:rFonts w:ascii="Times New Roman" w:hAnsi="Times New Roman" w:cs="Times New Roman"/>
          <w:sz w:val="32"/>
        </w:rPr>
        <w:t xml:space="preserve"> </w:t>
      </w:r>
      <w:r w:rsidRPr="00905655">
        <w:rPr>
          <w:rStyle w:val="a5"/>
          <w:rFonts w:ascii="Times New Roman" w:hAnsi="Times New Roman" w:cs="Times New Roman"/>
          <w:sz w:val="32"/>
        </w:rPr>
        <w:tab/>
        <w:t xml:space="preserve">17040772     </w:t>
      </w:r>
      <w:hyperlink r:id="rId5" w:history="1">
        <w:r w:rsidRPr="00905655">
          <w:rPr>
            <w:rStyle w:val="a6"/>
            <w:rFonts w:ascii="Times New Roman" w:hAnsi="Times New Roman" w:cs="Times New Roman"/>
            <w:b/>
            <w:color w:val="auto"/>
            <w:sz w:val="32"/>
            <w:u w:val="none"/>
          </w:rPr>
          <w:t>UCABWUA@UCL.AC.UK</w:t>
        </w:r>
      </w:hyperlink>
    </w:p>
    <w:p w14:paraId="5E264C3D" w14:textId="77777777" w:rsidR="006A4D67" w:rsidRPr="00905655" w:rsidRDefault="006A4D67" w:rsidP="00F77CD0">
      <w:pPr>
        <w:spacing w:after="0" w:line="240" w:lineRule="auto"/>
        <w:jc w:val="center"/>
        <w:rPr>
          <w:rStyle w:val="a5"/>
          <w:rFonts w:ascii="Times New Roman" w:hAnsi="Times New Roman" w:cs="Times New Roman"/>
          <w:sz w:val="32"/>
        </w:rPr>
      </w:pPr>
      <w:r w:rsidRPr="00905655">
        <w:rPr>
          <w:rStyle w:val="a5"/>
          <w:rFonts w:ascii="Times New Roman" w:hAnsi="Times New Roman" w:cs="Times New Roman"/>
          <w:sz w:val="32"/>
        </w:rPr>
        <w:t>Department of Computer Science</w:t>
      </w:r>
    </w:p>
    <w:p w14:paraId="7FD71AC5" w14:textId="335A33BA" w:rsidR="00771CA7" w:rsidRPr="00905655" w:rsidRDefault="006A4D67" w:rsidP="00F77CD0">
      <w:pPr>
        <w:spacing w:after="0" w:line="240" w:lineRule="auto"/>
        <w:jc w:val="center"/>
        <w:rPr>
          <w:rStyle w:val="a5"/>
          <w:rFonts w:ascii="Times New Roman" w:hAnsi="Times New Roman" w:cs="Times New Roman"/>
          <w:sz w:val="32"/>
        </w:rPr>
      </w:pPr>
      <w:r w:rsidRPr="00905655">
        <w:rPr>
          <w:rStyle w:val="a5"/>
          <w:rFonts w:ascii="Times New Roman" w:hAnsi="Times New Roman" w:cs="Times New Roman"/>
          <w:sz w:val="32"/>
        </w:rPr>
        <w:t>University College London</w:t>
      </w:r>
    </w:p>
    <w:p w14:paraId="10D987C1" w14:textId="7FF8DBFB" w:rsidR="00F7595A" w:rsidRPr="00F7595A" w:rsidRDefault="00103B36" w:rsidP="00F7595A">
      <w:pPr>
        <w:pStyle w:val="1"/>
      </w:pPr>
      <w:r>
        <w:t>Assignment 1</w:t>
      </w:r>
    </w:p>
    <w:p w14:paraId="756C09A1" w14:textId="79C69177" w:rsidR="003426D1" w:rsidRPr="005155DC" w:rsidRDefault="00103B36" w:rsidP="003426D1">
      <w:pPr>
        <w:jc w:val="both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1C77326" wp14:editId="4FED0072">
            <wp:extent cx="5731510" cy="1803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4-19 下午1.12.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9F7B" w14:textId="54285BAA" w:rsidR="003426D1" w:rsidRDefault="00103B36" w:rsidP="003426D1">
      <w:pPr>
        <w:jc w:val="both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2B022C8" wp14:editId="0B5420BE">
            <wp:extent cx="5731510" cy="37674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4-19 下午1.13.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B9E1" w14:textId="5294B236" w:rsidR="00103B36" w:rsidRDefault="00103B36" w:rsidP="003426D1">
      <w:pPr>
        <w:jc w:val="both"/>
        <w:rPr>
          <w:lang w:val="en-US"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1F24319E" wp14:editId="0EDD15A9">
            <wp:extent cx="5731510" cy="2940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4-19 下午1.13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95D7" w14:textId="04344D76" w:rsidR="00103B36" w:rsidRDefault="00103B36" w:rsidP="003426D1">
      <w:pPr>
        <w:jc w:val="both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58C6349" wp14:editId="164476A8">
            <wp:extent cx="5731510" cy="24752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4-19 下午1.14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E82" w14:textId="58C43AC6" w:rsidR="00103B36" w:rsidRDefault="00103B36" w:rsidP="003426D1">
      <w:pPr>
        <w:jc w:val="both"/>
        <w:rPr>
          <w:lang w:val="en-US"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 wp14:anchorId="57216D79" wp14:editId="1D6C2495">
            <wp:extent cx="5731510" cy="29089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4-19 下午1.14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A52D" w14:textId="7AB5EDCB" w:rsidR="00103B36" w:rsidRDefault="00103B36" w:rsidP="003426D1">
      <w:pPr>
        <w:jc w:val="both"/>
        <w:rPr>
          <w:lang w:val="en-US" w:eastAsia="zh-CN"/>
        </w:rPr>
      </w:pPr>
      <w:r>
        <w:rPr>
          <w:rFonts w:hint="eastAsia"/>
          <w:noProof/>
          <w:lang w:val="en-US" w:eastAsia="zh-CN"/>
        </w:rPr>
        <w:lastRenderedPageBreak/>
        <w:drawing>
          <wp:inline distT="0" distB="0" distL="0" distR="0" wp14:anchorId="1D6DDD49" wp14:editId="7D8BE3FA">
            <wp:extent cx="5731510" cy="31032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4-19 下午1.14.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13D1" w14:textId="70EA46AA" w:rsidR="00D27217" w:rsidRPr="0027646C" w:rsidRDefault="00D27217" w:rsidP="003426D1">
      <w:pPr>
        <w:jc w:val="both"/>
        <w:rPr>
          <w:rFonts w:hint="eastAsia"/>
          <w:lang w:val="en-US" w:eastAsia="zh-CN"/>
        </w:rPr>
      </w:pPr>
      <w:r>
        <w:rPr>
          <w:rFonts w:hint="eastAsia"/>
          <w:noProof/>
          <w:lang w:val="en-US" w:eastAsia="zh-CN"/>
        </w:rPr>
        <w:drawing>
          <wp:inline distT="0" distB="0" distL="0" distR="0" wp14:anchorId="1A13C975" wp14:editId="52113F2F">
            <wp:extent cx="5731510" cy="27705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04-19 下午1.20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22F" w14:textId="2790324F" w:rsidR="00484011" w:rsidRPr="00484011" w:rsidRDefault="00D27217" w:rsidP="00484011">
      <w:pPr>
        <w:pStyle w:val="1"/>
        <w:spacing w:line="240" w:lineRule="auto"/>
        <w:rPr>
          <w:rFonts w:hint="eastAsia"/>
          <w:lang w:eastAsia="zh-CN"/>
        </w:rPr>
      </w:pPr>
      <w:r>
        <w:lastRenderedPageBreak/>
        <w:t>A</w:t>
      </w:r>
      <w:r>
        <w:rPr>
          <w:rFonts w:hint="eastAsia"/>
          <w:lang w:eastAsia="zh-CN"/>
        </w:rPr>
        <w:t>ssignment</w:t>
      </w:r>
      <w:r>
        <w:rPr>
          <w:lang w:eastAsia="zh-CN"/>
        </w:rPr>
        <w:t xml:space="preserve"> 2</w:t>
      </w:r>
    </w:p>
    <w:p w14:paraId="1655BE47" w14:textId="6B0F8022" w:rsidR="00F7595A" w:rsidRPr="00484011" w:rsidRDefault="00484011" w:rsidP="00F7595A">
      <w:pPr>
        <w:pStyle w:val="2"/>
        <w:rPr>
          <w:lang w:val="en-US"/>
        </w:rPr>
      </w:pPr>
      <w:r>
        <w:t>Plot</w:t>
      </w:r>
      <w:r w:rsidR="00D06859">
        <w:t>s</w:t>
      </w:r>
    </w:p>
    <w:p w14:paraId="1A64F3CC" w14:textId="485F9339" w:rsidR="00F7595A" w:rsidRDefault="00D06859" w:rsidP="00F7595A">
      <w:pPr>
        <w:pStyle w:val="3"/>
      </w:pPr>
      <w:r>
        <w:t>SARSA</w:t>
      </w:r>
    </w:p>
    <w:p w14:paraId="0161B9C3" w14:textId="02CD1538" w:rsidR="00F7595A" w:rsidRPr="00F7595A" w:rsidRDefault="00D06859" w:rsidP="00D06859">
      <w:pPr>
        <w:jc w:val="center"/>
      </w:pPr>
      <w:r w:rsidRPr="00D06859">
        <w:drawing>
          <wp:inline distT="0" distB="0" distL="0" distR="0" wp14:anchorId="10B3B78D" wp14:editId="4000665F">
            <wp:extent cx="2667699" cy="26676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942" cy="267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8AED" w14:textId="4E64C29E" w:rsidR="00913EB9" w:rsidRDefault="00913EB9" w:rsidP="00913EB9">
      <w:pPr>
        <w:jc w:val="center"/>
        <w:rPr>
          <w:lang w:val="en-US" w:eastAsia="zh-CN"/>
        </w:rPr>
      </w:pPr>
    </w:p>
    <w:p w14:paraId="3E0900D6" w14:textId="4FD9C3A1" w:rsidR="00D06859" w:rsidRDefault="00D06859" w:rsidP="00D06859">
      <w:pPr>
        <w:pStyle w:val="3"/>
      </w:pPr>
      <w:r>
        <w:t>Vision size of 1</w:t>
      </w:r>
    </w:p>
    <w:p w14:paraId="037093E3" w14:textId="28BAC6D6" w:rsidR="00F7595A" w:rsidRDefault="001B29C3" w:rsidP="00F7595A">
      <w:pPr>
        <w:jc w:val="center"/>
        <w:rPr>
          <w:rFonts w:ascii="宋体" w:hAnsi="宋体" w:cs="宋体"/>
          <w:sz w:val="24"/>
          <w:szCs w:val="24"/>
          <w:lang w:val="en-US" w:eastAsia="zh-CN"/>
        </w:rPr>
      </w:pPr>
      <w:r w:rsidRPr="001B29C3">
        <w:rPr>
          <w:rFonts w:ascii="宋体" w:hAnsi="宋体" w:cs="宋体"/>
          <w:sz w:val="24"/>
          <w:szCs w:val="24"/>
          <w:lang w:val="en-US" w:eastAsia="zh-CN"/>
        </w:rPr>
        <w:drawing>
          <wp:inline distT="0" distB="0" distL="0" distR="0" wp14:anchorId="206ACB1F" wp14:editId="3BFF33C3">
            <wp:extent cx="2844800" cy="2844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1CF7" w14:textId="476AF7A7" w:rsidR="00F7595A" w:rsidRDefault="00F7595A" w:rsidP="00F7595A">
      <w:pPr>
        <w:jc w:val="center"/>
        <w:rPr>
          <w:rFonts w:ascii="宋体" w:hAnsi="宋体" w:cs="宋体"/>
          <w:sz w:val="24"/>
          <w:szCs w:val="24"/>
          <w:lang w:val="en-US" w:eastAsia="zh-CN"/>
        </w:rPr>
      </w:pPr>
    </w:p>
    <w:p w14:paraId="6DABABFD" w14:textId="0AF88621" w:rsidR="00F7595A" w:rsidRDefault="00F7595A" w:rsidP="00F7595A">
      <w:pPr>
        <w:jc w:val="center"/>
        <w:rPr>
          <w:rFonts w:ascii="宋体" w:hAnsi="宋体" w:cs="宋体"/>
          <w:sz w:val="24"/>
          <w:szCs w:val="24"/>
          <w:lang w:val="en-US" w:eastAsia="zh-CN"/>
        </w:rPr>
      </w:pPr>
    </w:p>
    <w:p w14:paraId="3AC0DDC4" w14:textId="1DB1BEFF" w:rsidR="001B29C3" w:rsidRDefault="001B29C3" w:rsidP="001B29C3">
      <w:pPr>
        <w:pStyle w:val="3"/>
      </w:pPr>
      <w:r>
        <w:lastRenderedPageBreak/>
        <w:t>Vision size of 2</w:t>
      </w:r>
    </w:p>
    <w:p w14:paraId="46F90697" w14:textId="749C3969" w:rsidR="001B29C3" w:rsidRPr="001B29C3" w:rsidRDefault="001B29C3" w:rsidP="001B29C3">
      <w:pPr>
        <w:jc w:val="center"/>
      </w:pPr>
      <w:r w:rsidRPr="001B29C3">
        <w:drawing>
          <wp:inline distT="0" distB="0" distL="0" distR="0" wp14:anchorId="285377B8" wp14:editId="25248A03">
            <wp:extent cx="2844800" cy="2844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5F00" w14:textId="77777777" w:rsidR="001B29C3" w:rsidRDefault="001B29C3" w:rsidP="00F7595A">
      <w:pPr>
        <w:jc w:val="center"/>
        <w:rPr>
          <w:rFonts w:ascii="宋体" w:hAnsi="宋体" w:cs="宋体" w:hint="eastAsia"/>
          <w:sz w:val="24"/>
          <w:szCs w:val="24"/>
          <w:lang w:val="en-US" w:eastAsia="zh-CN"/>
        </w:rPr>
      </w:pPr>
    </w:p>
    <w:p w14:paraId="70670489" w14:textId="7C9BD82F" w:rsidR="005D1643" w:rsidRDefault="005D1643" w:rsidP="005D1643">
      <w:pPr>
        <w:jc w:val="center"/>
        <w:rPr>
          <w:rFonts w:ascii="宋体" w:hAnsi="宋体" w:cs="宋体"/>
          <w:sz w:val="24"/>
          <w:szCs w:val="24"/>
          <w:lang w:val="en-US" w:eastAsia="zh-CN"/>
        </w:rPr>
      </w:pPr>
    </w:p>
    <w:p w14:paraId="28D4B5B3" w14:textId="6DEDD7FB" w:rsidR="0032442F" w:rsidRPr="00484011" w:rsidRDefault="0032442F" w:rsidP="0032442F">
      <w:pPr>
        <w:pStyle w:val="2"/>
        <w:rPr>
          <w:lang w:val="en-US"/>
        </w:rPr>
      </w:pPr>
      <w:r>
        <w:t>Questions</w:t>
      </w:r>
    </w:p>
    <w:p w14:paraId="1BE71A9A" w14:textId="4F45AB4C" w:rsidR="005D1643" w:rsidRPr="0032442F" w:rsidRDefault="0032442F" w:rsidP="0032442F">
      <w:pPr>
        <w:rPr>
          <w:rFonts w:ascii="宋体" w:hAnsi="宋体" w:cs="宋体" w:hint="eastAsia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ascii="宋体" w:hAnsi="宋体" w:cs="宋体" w:hint="eastAsia"/>
          <w:noProof/>
          <w:sz w:val="24"/>
          <w:szCs w:val="24"/>
          <w:lang w:val="en-US" w:eastAsia="zh-CN"/>
        </w:rPr>
        <w:drawing>
          <wp:inline distT="0" distB="0" distL="0" distR="0" wp14:anchorId="3EC95914" wp14:editId="62B4C8B8">
            <wp:extent cx="5731510" cy="24803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8-04-19 下午1.28.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643" w:rsidRPr="00324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041D39"/>
    <w:multiLevelType w:val="hybridMultilevel"/>
    <w:tmpl w:val="8690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813208"/>
    <w:multiLevelType w:val="hybridMultilevel"/>
    <w:tmpl w:val="8FC2A5AC"/>
    <w:lvl w:ilvl="0" w:tplc="D800051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91823A8"/>
    <w:multiLevelType w:val="hybridMultilevel"/>
    <w:tmpl w:val="66D21F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B48"/>
    <w:rsid w:val="000A600F"/>
    <w:rsid w:val="000B4114"/>
    <w:rsid w:val="000C6F89"/>
    <w:rsid w:val="000F06EC"/>
    <w:rsid w:val="000F5291"/>
    <w:rsid w:val="00103B36"/>
    <w:rsid w:val="00134DA4"/>
    <w:rsid w:val="001B29C3"/>
    <w:rsid w:val="00226B90"/>
    <w:rsid w:val="0027646C"/>
    <w:rsid w:val="00287557"/>
    <w:rsid w:val="0032118B"/>
    <w:rsid w:val="0032442F"/>
    <w:rsid w:val="003426D1"/>
    <w:rsid w:val="00356123"/>
    <w:rsid w:val="003901D7"/>
    <w:rsid w:val="003A4318"/>
    <w:rsid w:val="003B69EE"/>
    <w:rsid w:val="003D3C29"/>
    <w:rsid w:val="00466882"/>
    <w:rsid w:val="00484011"/>
    <w:rsid w:val="005155DC"/>
    <w:rsid w:val="00521C3A"/>
    <w:rsid w:val="00570577"/>
    <w:rsid w:val="0058751E"/>
    <w:rsid w:val="005D1643"/>
    <w:rsid w:val="005D3B9F"/>
    <w:rsid w:val="005E3991"/>
    <w:rsid w:val="0063106D"/>
    <w:rsid w:val="00657536"/>
    <w:rsid w:val="00660678"/>
    <w:rsid w:val="006A4D67"/>
    <w:rsid w:val="00741B48"/>
    <w:rsid w:val="00771CA7"/>
    <w:rsid w:val="007C2ADB"/>
    <w:rsid w:val="00814CD2"/>
    <w:rsid w:val="008202F0"/>
    <w:rsid w:val="00890B4A"/>
    <w:rsid w:val="00895776"/>
    <w:rsid w:val="00897695"/>
    <w:rsid w:val="008E0D66"/>
    <w:rsid w:val="00905655"/>
    <w:rsid w:val="00913EB9"/>
    <w:rsid w:val="00940CED"/>
    <w:rsid w:val="0095015A"/>
    <w:rsid w:val="00966134"/>
    <w:rsid w:val="00982D29"/>
    <w:rsid w:val="00A05500"/>
    <w:rsid w:val="00A21862"/>
    <w:rsid w:val="00A908D9"/>
    <w:rsid w:val="00AC5FEC"/>
    <w:rsid w:val="00AD5125"/>
    <w:rsid w:val="00AE3A16"/>
    <w:rsid w:val="00B53378"/>
    <w:rsid w:val="00B53FDA"/>
    <w:rsid w:val="00B871C5"/>
    <w:rsid w:val="00B936B6"/>
    <w:rsid w:val="00B95E4B"/>
    <w:rsid w:val="00BC7606"/>
    <w:rsid w:val="00BF27C7"/>
    <w:rsid w:val="00C74EE9"/>
    <w:rsid w:val="00C77D1E"/>
    <w:rsid w:val="00C8596F"/>
    <w:rsid w:val="00C9718D"/>
    <w:rsid w:val="00CE40D8"/>
    <w:rsid w:val="00CE4C40"/>
    <w:rsid w:val="00CF5047"/>
    <w:rsid w:val="00D06859"/>
    <w:rsid w:val="00D27217"/>
    <w:rsid w:val="00D44DF3"/>
    <w:rsid w:val="00D81B87"/>
    <w:rsid w:val="00DE303C"/>
    <w:rsid w:val="00E72CF4"/>
    <w:rsid w:val="00EF44C1"/>
    <w:rsid w:val="00F46AEC"/>
    <w:rsid w:val="00F62C39"/>
    <w:rsid w:val="00F7595A"/>
    <w:rsid w:val="00F77CD0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C0320"/>
  <w15:chartTrackingRefBased/>
  <w15:docId w15:val="{E9F4083F-0099-4641-9999-A56D9718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646C"/>
    <w:pPr>
      <w:keepNext/>
      <w:keepLines/>
      <w:spacing w:before="240" w:after="100" w:afterAutospacing="1"/>
      <w:outlineLvl w:val="0"/>
    </w:pPr>
    <w:rPr>
      <w:rFonts w:ascii="Times New Roman" w:eastAsiaTheme="majorEastAsia" w:hAnsi="Times New Roman" w:cs="Times New Roman"/>
      <w:b/>
      <w:color w:val="000000" w:themeColor="text1"/>
      <w:sz w:val="44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27646C"/>
    <w:pPr>
      <w:outlineLvl w:val="1"/>
    </w:pPr>
    <w:rPr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44C1"/>
    <w:pPr>
      <w:keepNext/>
      <w:keepLines/>
      <w:spacing w:before="260" w:after="100" w:afterAutospacing="1" w:line="415" w:lineRule="auto"/>
      <w:outlineLvl w:val="2"/>
    </w:pPr>
    <w:rPr>
      <w:rFonts w:ascii="Times New Roman" w:eastAsia="Times New Roman" w:hAnsi="Times New Roman" w:cs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4D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A4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trong"/>
    <w:basedOn w:val="a0"/>
    <w:uiPriority w:val="22"/>
    <w:qFormat/>
    <w:rsid w:val="006A4D67"/>
    <w:rPr>
      <w:b/>
      <w:bCs/>
    </w:rPr>
  </w:style>
  <w:style w:type="character" w:styleId="a6">
    <w:name w:val="Hyperlink"/>
    <w:basedOn w:val="a0"/>
    <w:uiPriority w:val="99"/>
    <w:unhideWhenUsed/>
    <w:rsid w:val="006A4D67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27646C"/>
    <w:rPr>
      <w:rFonts w:ascii="Times New Roman" w:eastAsiaTheme="majorEastAsia" w:hAnsi="Times New Roman" w:cs="Times New Roman"/>
      <w:b/>
      <w:color w:val="000000" w:themeColor="text1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646C"/>
    <w:rPr>
      <w:rFonts w:ascii="Times New Roman" w:eastAsiaTheme="majorEastAsia" w:hAnsi="Times New Roman" w:cs="Times New Roman"/>
      <w:b/>
      <w:color w:val="000000" w:themeColor="text1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EF44C1"/>
    <w:rPr>
      <w:rFonts w:ascii="Times New Roman" w:eastAsia="Times New Roman" w:hAnsi="Times New Roman" w:cs="Times New Roman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3D3C29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5155DC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val="en-US" w:eastAsia="zh-CN"/>
    </w:rPr>
  </w:style>
  <w:style w:type="character" w:customStyle="1" w:styleId="mi">
    <w:name w:val="mi"/>
    <w:basedOn w:val="a0"/>
    <w:rsid w:val="005155DC"/>
  </w:style>
  <w:style w:type="character" w:customStyle="1" w:styleId="mo">
    <w:name w:val="mo"/>
    <w:basedOn w:val="a0"/>
    <w:rsid w:val="005155DC"/>
  </w:style>
  <w:style w:type="paragraph" w:styleId="a9">
    <w:name w:val="Balloon Text"/>
    <w:basedOn w:val="a"/>
    <w:link w:val="aa"/>
    <w:uiPriority w:val="99"/>
    <w:semiHidden/>
    <w:unhideWhenUsed/>
    <w:rsid w:val="005D1643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D1643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UCABWUA@UCL.AC.UK" TargetMode="External"/><Relationship Id="rId15" Type="http://schemas.openxmlformats.org/officeDocument/2006/relationships/image" Target="media/image10.tif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y/Desktop/Reinforement%20Learning%20Coursework%20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Reinforement Learning Coursework 2.dotx</Template>
  <TotalTime>12</TotalTime>
  <Pages>5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College London</Company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Wu</dc:creator>
  <cp:keywords/>
  <dc:description/>
  <cp:lastModifiedBy>Wu, Zhi</cp:lastModifiedBy>
  <cp:revision>9</cp:revision>
  <cp:lastPrinted>2018-03-20T23:28:00Z</cp:lastPrinted>
  <dcterms:created xsi:type="dcterms:W3CDTF">2018-03-20T23:28:00Z</dcterms:created>
  <dcterms:modified xsi:type="dcterms:W3CDTF">2018-04-19T12:28:00Z</dcterms:modified>
</cp:coreProperties>
</file>